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63C" w:rsidRDefault="001D0987" w:rsidP="00297CC5">
      <w:pPr>
        <w:pStyle w:val="Name"/>
      </w:pPr>
      <w:r>
        <w:t>DATABASE OVERVIEW</w:t>
      </w:r>
    </w:p>
    <w:p w:rsidR="001D0987" w:rsidRPr="001D0987" w:rsidRDefault="001D0987" w:rsidP="001D0987">
      <w:pPr>
        <w:pStyle w:val="Name"/>
        <w:rPr>
          <w:sz w:val="28"/>
        </w:rPr>
      </w:pPr>
      <w:r>
        <w:rPr>
          <w:sz w:val="28"/>
        </w:rPr>
        <w:t>This database contains four tables, in order to store and record the data of each transaction or wallet specifically. Every time while storing a transaction, any of these tables would be storing new records</w:t>
      </w:r>
    </w:p>
    <w:p w:rsidR="00C82682" w:rsidRDefault="00C82682" w:rsidP="00EB263C">
      <w:pPr>
        <w:pStyle w:val="Signature"/>
      </w:pPr>
    </w:p>
    <w:p w:rsidR="001D0987" w:rsidRDefault="001D0987" w:rsidP="00EB263C">
      <w:pPr>
        <w:pStyle w:val="Signature"/>
        <w:rPr>
          <w:b/>
          <w:bCs/>
        </w:rPr>
      </w:pPr>
      <w:r>
        <w:rPr>
          <w:b/>
          <w:bCs/>
        </w:rPr>
        <w:t>Tables:</w:t>
      </w:r>
    </w:p>
    <w:p w:rsidR="001D0987" w:rsidRPr="001D0987" w:rsidRDefault="001D0987" w:rsidP="001D0987">
      <w:pPr>
        <w:pStyle w:val="Signature"/>
        <w:ind w:left="117"/>
      </w:pPr>
      <w:r>
        <w:rPr>
          <w:color w:val="0070C0"/>
        </w:rPr>
        <w:t xml:space="preserve">Users: </w:t>
      </w:r>
      <w:r>
        <w:t>this table contains the data of the users including</w:t>
      </w:r>
    </w:p>
    <w:tbl>
      <w:tblPr>
        <w:tblW w:w="12284" w:type="dxa"/>
        <w:tblInd w:w="-14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2"/>
        <w:gridCol w:w="7568"/>
        <w:gridCol w:w="3254"/>
      </w:tblGrid>
      <w:tr w:rsidR="001D0987" w:rsidTr="001D0987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1462" w:type="dxa"/>
          <w:wAfter w:w="3254" w:type="dxa"/>
          <w:trHeight w:val="4655"/>
        </w:trPr>
        <w:tc>
          <w:tcPr>
            <w:tcW w:w="7568" w:type="dxa"/>
          </w:tcPr>
          <w:p w:rsidR="001D0987" w:rsidRDefault="001D0987" w:rsidP="001D0987">
            <w:pPr>
              <w:pStyle w:val="Signature"/>
              <w:ind w:left="117"/>
            </w:pPr>
            <w:r w:rsidRPr="001D0987">
              <w:rPr>
                <w:b/>
                <w:bCs/>
                <w:color w:val="C00000"/>
              </w:rPr>
              <w:t>id</w:t>
            </w:r>
            <w:r w:rsidRPr="001D0987">
              <w:t xml:space="preserve"> </w:t>
            </w:r>
          </w:p>
          <w:p w:rsidR="001D0987" w:rsidRPr="001D0987" w:rsidRDefault="001D0987" w:rsidP="001D0987">
            <w:pPr>
              <w:pStyle w:val="Signature"/>
              <w:ind w:left="117"/>
            </w:pPr>
            <w:r w:rsidRPr="001D0987">
              <w:t>password</w:t>
            </w:r>
          </w:p>
          <w:p w:rsidR="001D0987" w:rsidRPr="001D0987" w:rsidRDefault="001D0987" w:rsidP="001D0987">
            <w:pPr>
              <w:pStyle w:val="Signature"/>
              <w:ind w:left="117"/>
            </w:pPr>
            <w:r w:rsidRPr="001D0987">
              <w:t>username</w:t>
            </w:r>
          </w:p>
          <w:p w:rsidR="001D0987" w:rsidRDefault="001D0987" w:rsidP="001D0987">
            <w:pPr>
              <w:pStyle w:val="Signature"/>
              <w:ind w:left="117"/>
            </w:pPr>
            <w:r w:rsidRPr="001D0987">
              <w:t>email</w:t>
            </w:r>
          </w:p>
          <w:p w:rsidR="001D0987" w:rsidRPr="001D0987" w:rsidRDefault="001D0987" w:rsidP="001D0987">
            <w:pPr>
              <w:pStyle w:val="Signature"/>
              <w:ind w:left="117"/>
            </w:pPr>
            <w:r w:rsidRPr="001D0987">
              <w:t>theme</w:t>
            </w:r>
          </w:p>
          <w:p w:rsidR="001D0987" w:rsidRPr="001D0987" w:rsidRDefault="001D0987" w:rsidP="001D0987">
            <w:pPr>
              <w:pStyle w:val="Signature"/>
            </w:pPr>
            <w:r>
              <w:t xml:space="preserve">  </w:t>
            </w:r>
            <w:r w:rsidRPr="001D0987">
              <w:t>Is active</w:t>
            </w:r>
          </w:p>
          <w:p w:rsidR="001D0987" w:rsidRPr="001D0987" w:rsidRDefault="001D0987" w:rsidP="001D0987">
            <w:pPr>
              <w:pStyle w:val="Signature"/>
              <w:ind w:left="117"/>
            </w:pPr>
            <w:r w:rsidRPr="001D0987">
              <w:t>Default wallet id</w:t>
            </w:r>
          </w:p>
          <w:p w:rsidR="001D0987" w:rsidRDefault="001D0987" w:rsidP="001D0987">
            <w:pPr>
              <w:pStyle w:val="Signature"/>
              <w:ind w:left="117"/>
              <w:rPr>
                <w:color w:val="0070C0"/>
              </w:rPr>
            </w:pPr>
          </w:p>
        </w:tc>
      </w:tr>
      <w:tr w:rsidR="001D0987" w:rsidRPr="001D0987" w:rsidTr="001D0987">
        <w:tblPrEx>
          <w:tblCellMar>
            <w:top w:w="0" w:type="dxa"/>
            <w:bottom w:w="0" w:type="dxa"/>
          </w:tblCellMar>
        </w:tblPrEx>
        <w:trPr>
          <w:trHeight w:val="758"/>
        </w:trPr>
        <w:tc>
          <w:tcPr>
            <w:tcW w:w="12284" w:type="dxa"/>
            <w:gridSpan w:val="3"/>
            <w:tcBorders>
              <w:top w:val="nil"/>
              <w:bottom w:val="nil"/>
            </w:tcBorders>
          </w:tcPr>
          <w:p w:rsidR="001D0987" w:rsidRPr="001D0987" w:rsidRDefault="001D0987" w:rsidP="008254BA">
            <w:pPr>
              <w:pStyle w:val="Signature"/>
              <w:rPr>
                <w:b/>
                <w:bCs/>
                <w:sz w:val="20"/>
                <w:szCs w:val="20"/>
              </w:rPr>
            </w:pPr>
          </w:p>
        </w:tc>
      </w:tr>
    </w:tbl>
    <w:p w:rsidR="001D0987" w:rsidRDefault="001D0987" w:rsidP="001D0987">
      <w:pPr>
        <w:pStyle w:val="Signature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i</w:t>
      </w:r>
      <w:r w:rsidRPr="001D0987">
        <w:rPr>
          <w:color w:val="C00000"/>
          <w:sz w:val="24"/>
          <w:szCs w:val="24"/>
        </w:rPr>
        <w:t>d: is an auto incremented primary key</w:t>
      </w:r>
    </w:p>
    <w:p w:rsidR="001D0987" w:rsidRPr="001D0987" w:rsidRDefault="001D0987" w:rsidP="001D0987">
      <w:pPr>
        <w:pStyle w:val="Signature"/>
        <w:rPr>
          <w:sz w:val="24"/>
          <w:szCs w:val="24"/>
        </w:rPr>
      </w:pPr>
    </w:p>
    <w:p w:rsidR="001C66AD" w:rsidRDefault="001C66AD" w:rsidP="00EB263C">
      <w:pPr>
        <w:pStyle w:val="Signature"/>
      </w:pPr>
    </w:p>
    <w:p w:rsidR="001D0987" w:rsidRDefault="001D0987" w:rsidP="001D0987">
      <w:pPr>
        <w:pStyle w:val="Signature"/>
      </w:pPr>
      <w:r>
        <w:rPr>
          <w:lang w:bidi="fa-IR"/>
        </w:rPr>
        <w:t>transactions:</w:t>
      </w:r>
      <w:r w:rsidRPr="001D0987">
        <w:t xml:space="preserve"> </w:t>
      </w:r>
      <w:r>
        <w:t>this tabl</w:t>
      </w:r>
      <w:r>
        <w:t>e contains the data of each transaction, including</w:t>
      </w:r>
    </w:p>
    <w:p w:rsidR="001D0987" w:rsidRDefault="001D0987" w:rsidP="001D0987">
      <w:pPr>
        <w:pStyle w:val="Signature"/>
      </w:pPr>
    </w:p>
    <w:tbl>
      <w:tblPr>
        <w:tblW w:w="0" w:type="auto"/>
        <w:tblInd w:w="-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40"/>
      </w:tblGrid>
      <w:tr w:rsidR="001D0987" w:rsidTr="001D0987">
        <w:tblPrEx>
          <w:tblCellMar>
            <w:top w:w="0" w:type="dxa"/>
            <w:bottom w:w="0" w:type="dxa"/>
          </w:tblCellMar>
        </w:tblPrEx>
        <w:trPr>
          <w:trHeight w:val="4186"/>
        </w:trPr>
        <w:tc>
          <w:tcPr>
            <w:tcW w:w="8740" w:type="dxa"/>
          </w:tcPr>
          <w:p w:rsidR="001D0987" w:rsidRPr="001D0987" w:rsidRDefault="001D0987" w:rsidP="001D0987">
            <w:pPr>
              <w:pStyle w:val="Signature"/>
              <w:ind w:left="301"/>
              <w:rPr>
                <w:color w:val="C00000"/>
              </w:rPr>
            </w:pPr>
            <w:r w:rsidRPr="001D0987">
              <w:rPr>
                <w:color w:val="C00000"/>
              </w:rPr>
              <w:lastRenderedPageBreak/>
              <w:t>Id</w:t>
            </w:r>
          </w:p>
          <w:p w:rsidR="001D0987" w:rsidRDefault="001D0987" w:rsidP="001D0987">
            <w:pPr>
              <w:pStyle w:val="Signature"/>
              <w:ind w:left="301"/>
            </w:pPr>
            <w:r>
              <w:t>Amount</w:t>
            </w:r>
          </w:p>
          <w:p w:rsidR="001D0987" w:rsidRDefault="001D0987" w:rsidP="001D0987">
            <w:pPr>
              <w:pStyle w:val="Signature"/>
              <w:ind w:left="301"/>
            </w:pPr>
            <w:r>
              <w:t>Tr_type</w:t>
            </w:r>
          </w:p>
          <w:p w:rsidR="001D0987" w:rsidRDefault="001D0987" w:rsidP="001D0987">
            <w:pPr>
              <w:pStyle w:val="Signature"/>
              <w:ind w:left="301"/>
            </w:pPr>
            <w:r>
              <w:t>Tag_id</w:t>
            </w:r>
            <w:bookmarkStart w:id="0" w:name="_GoBack"/>
            <w:bookmarkEnd w:id="0"/>
          </w:p>
          <w:p w:rsidR="001D0987" w:rsidRPr="001D0987" w:rsidRDefault="001D0987" w:rsidP="001D0987">
            <w:pPr>
              <w:pStyle w:val="Signature"/>
              <w:ind w:left="301"/>
              <w:rPr>
                <w:color w:val="1A8A84" w:themeColor="text2" w:themeTint="BF"/>
              </w:rPr>
            </w:pPr>
            <w:r w:rsidRPr="001D0987">
              <w:rPr>
                <w:color w:val="1A8A84" w:themeColor="text2" w:themeTint="BF"/>
              </w:rPr>
              <w:t>Owner_id</w:t>
            </w:r>
          </w:p>
          <w:p w:rsidR="001D0987" w:rsidRDefault="001D0987" w:rsidP="001D0987">
            <w:pPr>
              <w:pStyle w:val="Signature"/>
              <w:ind w:left="301"/>
            </w:pPr>
            <w:r>
              <w:t>Wallet_id</w:t>
            </w:r>
          </w:p>
          <w:p w:rsidR="001D0987" w:rsidRDefault="001D0987" w:rsidP="001D0987">
            <w:pPr>
              <w:pStyle w:val="Signature"/>
              <w:ind w:left="301"/>
            </w:pPr>
            <w:r>
              <w:t>Is_deleted</w:t>
            </w:r>
          </w:p>
        </w:tc>
      </w:tr>
    </w:tbl>
    <w:p w:rsidR="001D0987" w:rsidRDefault="001D0987" w:rsidP="001D0987">
      <w:pPr>
        <w:pStyle w:val="Signature"/>
      </w:pPr>
    </w:p>
    <w:p w:rsidR="001D0987" w:rsidRDefault="001D0987" w:rsidP="001D0987">
      <w:pPr>
        <w:pStyle w:val="Signature"/>
        <w:rPr>
          <w:color w:val="C00000"/>
          <w:sz w:val="24"/>
          <w:szCs w:val="24"/>
          <w:lang w:bidi="fa-IR"/>
        </w:rPr>
      </w:pPr>
      <w:proofErr w:type="spellStart"/>
      <w:r w:rsidRPr="001D0987">
        <w:rPr>
          <w:color w:val="C00000"/>
          <w:sz w:val="24"/>
          <w:szCs w:val="24"/>
          <w:lang w:bidi="fa-IR"/>
        </w:rPr>
        <w:t>Id</w:t>
      </w:r>
      <w:proofErr w:type="spellEnd"/>
      <w:r w:rsidRPr="001D0987">
        <w:rPr>
          <w:color w:val="C00000"/>
          <w:sz w:val="24"/>
          <w:szCs w:val="24"/>
          <w:lang w:bidi="fa-IR"/>
        </w:rPr>
        <w:t xml:space="preserve"> is a primary key, which labels each wallet</w:t>
      </w:r>
    </w:p>
    <w:p w:rsidR="001D0987" w:rsidRPr="001D0987" w:rsidRDefault="001D0987" w:rsidP="001D0987">
      <w:pPr>
        <w:pStyle w:val="Signature"/>
        <w:rPr>
          <w:color w:val="1A8A84" w:themeColor="text2" w:themeTint="BF"/>
          <w:sz w:val="24"/>
          <w:szCs w:val="24"/>
          <w:lang w:bidi="fa-IR"/>
        </w:rPr>
      </w:pPr>
      <w:r w:rsidRPr="001D0987">
        <w:rPr>
          <w:color w:val="1A8A84" w:themeColor="text2" w:themeTint="BF"/>
          <w:sz w:val="24"/>
          <w:szCs w:val="24"/>
          <w:lang w:bidi="fa-IR"/>
        </w:rPr>
        <w:t>Owner_id refers to the primary key of users</w:t>
      </w:r>
      <w:r>
        <w:rPr>
          <w:color w:val="1A8A84" w:themeColor="text2" w:themeTint="BF"/>
          <w:sz w:val="24"/>
          <w:szCs w:val="24"/>
          <w:lang w:bidi="fa-IR"/>
        </w:rPr>
        <w:t>’</w:t>
      </w:r>
      <w:r w:rsidRPr="001D0987">
        <w:rPr>
          <w:color w:val="1A8A84" w:themeColor="text2" w:themeTint="BF"/>
          <w:sz w:val="24"/>
          <w:szCs w:val="24"/>
          <w:lang w:bidi="fa-IR"/>
        </w:rPr>
        <w:t xml:space="preserve"> table, id.</w:t>
      </w:r>
    </w:p>
    <w:p w:rsidR="001D0987" w:rsidRDefault="001D0987" w:rsidP="001D0987">
      <w:pPr>
        <w:pStyle w:val="Signature"/>
      </w:pPr>
      <w:r>
        <w:rPr>
          <w:lang w:bidi="fa-IR"/>
        </w:rPr>
        <w:t>Wallets:</w:t>
      </w:r>
      <w:r w:rsidRPr="001D0987">
        <w:t xml:space="preserve"> </w:t>
      </w:r>
      <w:r>
        <w:t>this table contains the data of each users</w:t>
      </w:r>
      <w:r>
        <w:t>’</w:t>
      </w:r>
      <w:r>
        <w:t xml:space="preserve"> wallet, including:</w:t>
      </w:r>
    </w:p>
    <w:tbl>
      <w:tblPr>
        <w:tblW w:w="0" w:type="auto"/>
        <w:tblInd w:w="-2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63"/>
      </w:tblGrid>
      <w:tr w:rsidR="001D0987" w:rsidTr="001D0987">
        <w:tblPrEx>
          <w:tblCellMar>
            <w:top w:w="0" w:type="dxa"/>
            <w:bottom w:w="0" w:type="dxa"/>
          </w:tblCellMar>
        </w:tblPrEx>
        <w:trPr>
          <w:trHeight w:val="2260"/>
        </w:trPr>
        <w:tc>
          <w:tcPr>
            <w:tcW w:w="2763" w:type="dxa"/>
          </w:tcPr>
          <w:p w:rsidR="001D0987" w:rsidRPr="001D0987" w:rsidRDefault="001D0987" w:rsidP="001D0987">
            <w:pPr>
              <w:pStyle w:val="Signature"/>
              <w:ind w:left="218"/>
              <w:rPr>
                <w:color w:val="C00000"/>
              </w:rPr>
            </w:pPr>
            <w:r w:rsidRPr="001D0987">
              <w:rPr>
                <w:color w:val="C00000"/>
              </w:rPr>
              <w:t>Id</w:t>
            </w:r>
          </w:p>
          <w:p w:rsidR="001D0987" w:rsidRDefault="001D0987" w:rsidP="001D0987">
            <w:pPr>
              <w:pStyle w:val="Signature"/>
              <w:ind w:left="218"/>
            </w:pPr>
            <w:r>
              <w:t>Title</w:t>
            </w:r>
          </w:p>
          <w:p w:rsidR="001D0987" w:rsidRPr="001D0987" w:rsidRDefault="001D0987" w:rsidP="001D0987">
            <w:pPr>
              <w:pStyle w:val="Signature"/>
              <w:ind w:left="218"/>
              <w:rPr>
                <w:color w:val="1A8A84" w:themeColor="text2" w:themeTint="BF"/>
              </w:rPr>
            </w:pPr>
            <w:r w:rsidRPr="001D0987">
              <w:rPr>
                <w:color w:val="1A8A84" w:themeColor="text2" w:themeTint="BF"/>
              </w:rPr>
              <w:t>Owner_id</w:t>
            </w:r>
          </w:p>
          <w:p w:rsidR="001D0987" w:rsidRDefault="001D0987" w:rsidP="001D0987">
            <w:pPr>
              <w:pStyle w:val="Signature"/>
              <w:ind w:left="218"/>
            </w:pPr>
            <w:r>
              <w:t>Is_deleted</w:t>
            </w:r>
          </w:p>
        </w:tc>
      </w:tr>
    </w:tbl>
    <w:p w:rsidR="001D0987" w:rsidRDefault="001D0987" w:rsidP="001D0987">
      <w:pPr>
        <w:pStyle w:val="Signature"/>
      </w:pPr>
    </w:p>
    <w:p w:rsidR="001D0987" w:rsidRPr="001D0987" w:rsidRDefault="001D0987" w:rsidP="001D0987">
      <w:pPr>
        <w:pStyle w:val="Signature"/>
        <w:rPr>
          <w:color w:val="C00000"/>
          <w:sz w:val="24"/>
          <w:szCs w:val="24"/>
        </w:rPr>
      </w:pPr>
      <w:r w:rsidRPr="001D0987">
        <w:rPr>
          <w:color w:val="C00000"/>
          <w:sz w:val="24"/>
          <w:szCs w:val="24"/>
        </w:rPr>
        <w:t>Id: is a primary key</w:t>
      </w:r>
    </w:p>
    <w:p w:rsidR="001D0987" w:rsidRPr="001D0987" w:rsidRDefault="001D0987" w:rsidP="001D0987">
      <w:pPr>
        <w:pStyle w:val="Signature"/>
        <w:rPr>
          <w:color w:val="1A8A84" w:themeColor="text2" w:themeTint="BF"/>
          <w:sz w:val="24"/>
          <w:szCs w:val="24"/>
          <w:lang w:bidi="fa-IR"/>
        </w:rPr>
      </w:pPr>
      <w:r w:rsidRPr="001D0987">
        <w:rPr>
          <w:color w:val="1A8A84" w:themeColor="text2" w:themeTint="BF"/>
          <w:sz w:val="24"/>
          <w:szCs w:val="24"/>
          <w:lang w:bidi="fa-IR"/>
        </w:rPr>
        <w:t>Owner_id refers to the primary key of users</w:t>
      </w:r>
      <w:r>
        <w:rPr>
          <w:color w:val="1A8A84" w:themeColor="text2" w:themeTint="BF"/>
          <w:sz w:val="24"/>
          <w:szCs w:val="24"/>
          <w:lang w:bidi="fa-IR"/>
        </w:rPr>
        <w:t>’</w:t>
      </w:r>
      <w:r w:rsidRPr="001D0987">
        <w:rPr>
          <w:color w:val="1A8A84" w:themeColor="text2" w:themeTint="BF"/>
          <w:sz w:val="24"/>
          <w:szCs w:val="24"/>
          <w:lang w:bidi="fa-IR"/>
        </w:rPr>
        <w:t xml:space="preserve"> table, id.</w:t>
      </w:r>
    </w:p>
    <w:p w:rsidR="001D0987" w:rsidRDefault="001D0987" w:rsidP="001D0987">
      <w:pPr>
        <w:pStyle w:val="Signature"/>
      </w:pPr>
    </w:p>
    <w:p w:rsidR="001D0987" w:rsidRDefault="001D0987" w:rsidP="001D0987">
      <w:pPr>
        <w:pStyle w:val="Signature"/>
      </w:pPr>
    </w:p>
    <w:p w:rsidR="001D0987" w:rsidRDefault="001D0987" w:rsidP="001D0987">
      <w:pPr>
        <w:pStyle w:val="Signature"/>
      </w:pPr>
    </w:p>
    <w:p w:rsidR="001D0987" w:rsidRDefault="001D0987" w:rsidP="001D0987">
      <w:pPr>
        <w:pStyle w:val="Signature"/>
      </w:pPr>
      <w:r>
        <w:lastRenderedPageBreak/>
        <w:t>Tags:</w:t>
      </w:r>
      <w:r w:rsidRPr="001D0987">
        <w:t xml:space="preserve"> </w:t>
      </w:r>
      <w:r>
        <w:t>this table contains the data of each users’</w:t>
      </w:r>
      <w:r>
        <w:t xml:space="preserve"> transaction tags, including</w:t>
      </w:r>
    </w:p>
    <w:tbl>
      <w:tblPr>
        <w:tblW w:w="0" w:type="auto"/>
        <w:tblInd w:w="-3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56"/>
      </w:tblGrid>
      <w:tr w:rsidR="001D0987" w:rsidTr="001D0987">
        <w:tblPrEx>
          <w:tblCellMar>
            <w:top w:w="0" w:type="dxa"/>
            <w:bottom w:w="0" w:type="dxa"/>
          </w:tblCellMar>
        </w:tblPrEx>
        <w:trPr>
          <w:trHeight w:val="2361"/>
        </w:trPr>
        <w:tc>
          <w:tcPr>
            <w:tcW w:w="4856" w:type="dxa"/>
          </w:tcPr>
          <w:p w:rsidR="001D0987" w:rsidRPr="001D0987" w:rsidRDefault="001D0987" w:rsidP="001D0987">
            <w:pPr>
              <w:pStyle w:val="Signature"/>
              <w:ind w:left="352"/>
              <w:rPr>
                <w:color w:val="C00000"/>
              </w:rPr>
            </w:pPr>
            <w:r>
              <w:rPr>
                <w:color w:val="C00000"/>
              </w:rPr>
              <w:t>id</w:t>
            </w:r>
          </w:p>
          <w:p w:rsidR="001D0987" w:rsidRDefault="001D0987" w:rsidP="001D0987">
            <w:pPr>
              <w:pStyle w:val="Signature"/>
              <w:ind w:left="352"/>
            </w:pPr>
            <w:r>
              <w:t>Title</w:t>
            </w:r>
          </w:p>
          <w:p w:rsidR="001D0987" w:rsidRDefault="001D0987" w:rsidP="001D0987">
            <w:pPr>
              <w:pStyle w:val="Signature"/>
              <w:ind w:left="352"/>
            </w:pPr>
            <w:r>
              <w:t>Color</w:t>
            </w:r>
          </w:p>
          <w:p w:rsidR="001D0987" w:rsidRDefault="001D0987" w:rsidP="001D0987">
            <w:pPr>
              <w:pStyle w:val="Signature"/>
              <w:ind w:left="352"/>
            </w:pPr>
            <w:r w:rsidRPr="001D0987">
              <w:rPr>
                <w:color w:val="1A8A84" w:themeColor="text2" w:themeTint="BF"/>
              </w:rPr>
              <w:t>Owner_id</w:t>
            </w:r>
          </w:p>
        </w:tc>
      </w:tr>
    </w:tbl>
    <w:p w:rsidR="001D0987" w:rsidRDefault="001D0987" w:rsidP="001D0987">
      <w:pPr>
        <w:pStyle w:val="Signature"/>
      </w:pPr>
    </w:p>
    <w:p w:rsidR="001D0987" w:rsidRPr="001D0987" w:rsidRDefault="001D0987" w:rsidP="001D0987">
      <w:pPr>
        <w:pStyle w:val="Signature"/>
        <w:rPr>
          <w:color w:val="C00000"/>
          <w:sz w:val="24"/>
          <w:szCs w:val="24"/>
        </w:rPr>
      </w:pPr>
      <w:r w:rsidRPr="001D0987">
        <w:rPr>
          <w:color w:val="C00000"/>
          <w:sz w:val="24"/>
          <w:szCs w:val="24"/>
        </w:rPr>
        <w:t>Id: is a primary key</w:t>
      </w:r>
    </w:p>
    <w:p w:rsidR="001D0987" w:rsidRPr="001D0987" w:rsidRDefault="001D0987" w:rsidP="001D0987">
      <w:pPr>
        <w:pStyle w:val="Signature"/>
        <w:rPr>
          <w:color w:val="1A8A84" w:themeColor="text2" w:themeTint="BF"/>
          <w:sz w:val="24"/>
          <w:szCs w:val="24"/>
          <w:lang w:bidi="fa-IR"/>
        </w:rPr>
      </w:pPr>
      <w:r w:rsidRPr="001D0987">
        <w:rPr>
          <w:color w:val="1A8A84" w:themeColor="text2" w:themeTint="BF"/>
          <w:sz w:val="24"/>
          <w:szCs w:val="24"/>
          <w:lang w:bidi="fa-IR"/>
        </w:rPr>
        <w:t>Owner_id refers to the primary key of users</w:t>
      </w:r>
      <w:r>
        <w:rPr>
          <w:color w:val="1A8A84" w:themeColor="text2" w:themeTint="BF"/>
          <w:sz w:val="24"/>
          <w:szCs w:val="24"/>
          <w:lang w:bidi="fa-IR"/>
        </w:rPr>
        <w:t>’</w:t>
      </w:r>
      <w:r w:rsidRPr="001D0987">
        <w:rPr>
          <w:color w:val="1A8A84" w:themeColor="text2" w:themeTint="BF"/>
          <w:sz w:val="24"/>
          <w:szCs w:val="24"/>
          <w:lang w:bidi="fa-IR"/>
        </w:rPr>
        <w:t xml:space="preserve"> table, id.</w:t>
      </w:r>
    </w:p>
    <w:p w:rsidR="001D0987" w:rsidRDefault="001D0987" w:rsidP="001D0987">
      <w:pPr>
        <w:pStyle w:val="Signature"/>
      </w:pPr>
    </w:p>
    <w:p w:rsidR="001D0987" w:rsidRDefault="001D0987" w:rsidP="001D0987">
      <w:pPr>
        <w:pStyle w:val="Signature"/>
      </w:pPr>
    </w:p>
    <w:p w:rsidR="001C66AD" w:rsidRPr="001C66AD" w:rsidRDefault="001C66AD" w:rsidP="00071B1F">
      <w:pPr>
        <w:ind w:right="0"/>
      </w:pPr>
    </w:p>
    <w:sectPr w:rsidR="001C66AD" w:rsidRPr="001C66AD" w:rsidSect="00691944">
      <w:headerReference w:type="default" r:id="rId10"/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5BEE" w:rsidRDefault="00645BEE" w:rsidP="001C66AD">
      <w:pPr>
        <w:spacing w:after="0" w:line="240" w:lineRule="auto"/>
      </w:pPr>
      <w:r>
        <w:separator/>
      </w:r>
    </w:p>
  </w:endnote>
  <w:endnote w:type="continuationSeparator" w:id="0">
    <w:p w:rsidR="00645BEE" w:rsidRDefault="00645BEE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851AD7A-77C6-4819-A841-804092043533}"/>
    <w:embedBold r:id="rId2" w:fontKey="{3F8E8EFF-F849-4509-9392-A7BC9DEA38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6115C3F-29BE-4BBA-9E99-CE022C8E5CCE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7E67C402-A49B-417A-88A5-26A7A599DDA7}"/>
    <w:embedBold r:id="rId5" w:fontKey="{AD8C218C-1AE4-4FB2-A1A2-59E0065B00B4}"/>
    <w:embedItalic r:id="rId6" w:fontKey="{2BBBD0ED-BFD4-472A-B97C-D495BB3875D7}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5BEE" w:rsidRDefault="00645BEE" w:rsidP="001C66AD">
      <w:pPr>
        <w:spacing w:after="0" w:line="240" w:lineRule="auto"/>
      </w:pPr>
      <w:r>
        <w:separator/>
      </w:r>
    </w:p>
  </w:footnote>
  <w:footnote w:type="continuationSeparator" w:id="0">
    <w:p w:rsidR="00645BEE" w:rsidRDefault="00645BEE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arto="http://schemas.microsoft.com/office/word/2006/arto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>
                        <a:extLst/>
                      </wpg:cNvPr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>
                        <a:extLst/>
                      </wpg:cNvPr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oup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CC5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0987"/>
    <w:rsid w:val="001D38B2"/>
    <w:rsid w:val="001E7FCD"/>
    <w:rsid w:val="001F3377"/>
    <w:rsid w:val="00297CC5"/>
    <w:rsid w:val="002C56E6"/>
    <w:rsid w:val="00361E11"/>
    <w:rsid w:val="0040090B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45BEE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1229C"/>
    <w:rsid w:val="00940E73"/>
    <w:rsid w:val="00950D39"/>
    <w:rsid w:val="009809E7"/>
    <w:rsid w:val="0098597D"/>
    <w:rsid w:val="009864BF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0B4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character" w:customStyle="1" w:styleId="fontstyle01">
    <w:name w:val="fontstyle01"/>
    <w:basedOn w:val="DefaultParagraphFont"/>
    <w:rsid w:val="001D0987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shiba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0</TotalTime>
  <Pages>3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2021-12-31T22:16:00Z</dcterms:created>
  <dcterms:modified xsi:type="dcterms:W3CDTF">2022-01-01T07:02:00Z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